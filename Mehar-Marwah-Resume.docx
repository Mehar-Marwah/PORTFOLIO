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E10F" w14:textId="4958BFB2" w:rsidR="00F41BEE" w:rsidRDefault="00010B19" w:rsidP="00010B19">
      <w:pPr>
        <w:pStyle w:val="Title"/>
      </w:pPr>
      <w:r>
        <w:t>Mehar Marwah</w:t>
      </w:r>
      <w:r w:rsidR="00F41BEE">
        <w:t xml:space="preserve"> </w:t>
      </w:r>
    </w:p>
    <w:p w14:paraId="5B73D2C4" w14:textId="77A5304A" w:rsidR="00F41BEE" w:rsidRDefault="002275A0" w:rsidP="009E3475">
      <w:pPr>
        <w:pStyle w:val="Heading1"/>
      </w:pPr>
      <w:r>
        <w:t>Delhi, Noida</w:t>
      </w:r>
      <w:r w:rsidR="00F41BEE">
        <w:t xml:space="preserve"> </w:t>
      </w:r>
      <w:r w:rsidRPr="00B5257D">
        <w:t>|</w:t>
      </w:r>
      <w:r>
        <w:t xml:space="preserve"> 9811227938</w:t>
      </w:r>
      <w:r w:rsidR="00F41BEE" w:rsidRPr="00B5257D">
        <w:t xml:space="preserve"> |</w:t>
      </w:r>
      <w:r w:rsidR="00010B19">
        <w:t xml:space="preserve"> meharmarwah111@gmail.com</w:t>
      </w:r>
    </w:p>
    <w:p w14:paraId="05698CA3" w14:textId="77777777" w:rsidR="00003455" w:rsidRPr="00003455" w:rsidRDefault="00003455" w:rsidP="00003455"/>
    <w:p w14:paraId="3D44FE1D" w14:textId="77777777" w:rsidR="00F41BEE" w:rsidRDefault="00000000" w:rsidP="006E0605">
      <w:pPr>
        <w:pStyle w:val="Heading1"/>
      </w:pPr>
      <w:sdt>
        <w:sdtPr>
          <w:id w:val="-736782104"/>
          <w:placeholder>
            <w:docPart w:val="57CB64247BD342319A6425CEC9C26A2F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14:paraId="1AD58185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4EF6A04B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F1B2E8A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BD67CC6" w14:textId="6D76DA4E" w:rsidR="00F41BEE" w:rsidRDefault="002275A0" w:rsidP="009E3475">
      <w:r w:rsidRPr="00010B19">
        <w:t>I am a motivated</w:t>
      </w:r>
      <w:r w:rsidR="00010B19" w:rsidRPr="00010B19">
        <w:t xml:space="preserve"> first</w:t>
      </w:r>
      <w:r w:rsidR="00010B19">
        <w:t xml:space="preserve"> </w:t>
      </w:r>
      <w:r w:rsidR="00010B19" w:rsidRPr="00010B19">
        <w:t>year Artificial Intelligence student with an interest in fashion technology and creative design. Seeking internship opportunities to apply technical and creative skills in real-world projects.</w:t>
      </w:r>
    </w:p>
    <w:p w14:paraId="3E7D66E9" w14:textId="77777777" w:rsidR="00003455" w:rsidRDefault="00003455" w:rsidP="009E3475"/>
    <w:p w14:paraId="6BE1CE36" w14:textId="622AEFA3" w:rsidR="00F41BEE" w:rsidRDefault="0012356A" w:rsidP="006E0605">
      <w:pPr>
        <w:pStyle w:val="Heading1"/>
      </w:pPr>
      <w:r>
        <w:t>Experience</w:t>
      </w:r>
    </w:p>
    <w:p w14:paraId="50B0D817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66703D27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79746A0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E8F3897" w14:textId="7514B274" w:rsidR="0012356A" w:rsidRDefault="0012356A" w:rsidP="0012356A">
      <w:r>
        <w:t>Creator -Elan AI (Fashion AI App)</w:t>
      </w:r>
    </w:p>
    <w:p w14:paraId="79FD61DA" w14:textId="03D08AEB" w:rsidR="0012356A" w:rsidRDefault="0012356A" w:rsidP="0012356A">
      <w:r>
        <w:t>Personal Project | 2026 -Present</w:t>
      </w:r>
    </w:p>
    <w:p w14:paraId="54E0217E" w14:textId="0209BCDB" w:rsidR="0012356A" w:rsidRDefault="0012356A" w:rsidP="0012356A">
      <w:r>
        <w:t>1.Designed an AI-based fashion recommendation application</w:t>
      </w:r>
    </w:p>
    <w:p w14:paraId="14F8589C" w14:textId="48113529" w:rsidR="0012356A" w:rsidRDefault="0012356A" w:rsidP="0012356A">
      <w:r>
        <w:t>2</w:t>
      </w:r>
      <w:r w:rsidR="00B526DB">
        <w:t>. Developed</w:t>
      </w:r>
      <w:r>
        <w:t xml:space="preserve"> UI concepts using T</w:t>
      </w:r>
      <w:r w:rsidR="00B526DB">
        <w:t>-</w:t>
      </w:r>
      <w:proofErr w:type="spellStart"/>
      <w:r w:rsidR="00B526DB">
        <w:t>kinter</w:t>
      </w:r>
      <w:proofErr w:type="spellEnd"/>
      <w:r w:rsidR="00B526DB">
        <w:t>,</w:t>
      </w:r>
      <w:r>
        <w:t xml:space="preserve"> Flask</w:t>
      </w:r>
    </w:p>
    <w:p w14:paraId="5D416616" w14:textId="0A7A2F38" w:rsidR="0012356A" w:rsidRDefault="0012356A" w:rsidP="0012356A">
      <w:r>
        <w:t>3.Integrated Ai-generated outfit ideas for personalization</w:t>
      </w:r>
    </w:p>
    <w:p w14:paraId="10C52447" w14:textId="77777777" w:rsidR="0012356A" w:rsidRPr="0012356A" w:rsidRDefault="0012356A" w:rsidP="0012356A">
      <w:pPr>
        <w:rPr>
          <w:b/>
          <w:bCs/>
        </w:rPr>
      </w:pPr>
    </w:p>
    <w:p w14:paraId="7CE73B94" w14:textId="0FA0758F" w:rsidR="0012356A" w:rsidRDefault="0012356A" w:rsidP="0012356A">
      <w:r w:rsidRPr="0012356A">
        <w:rPr>
          <w:b/>
          <w:bCs/>
        </w:rPr>
        <w:t>FOUNDER / DEVELOPER</w:t>
      </w:r>
      <w:r>
        <w:t>-Sarab Noor</w:t>
      </w:r>
    </w:p>
    <w:p w14:paraId="3C251066" w14:textId="5A76104F" w:rsidR="00B526DB" w:rsidRDefault="00B526DB" w:rsidP="0012356A">
      <w:r>
        <w:t>Personal Project | 2026</w:t>
      </w:r>
    </w:p>
    <w:p w14:paraId="413CD775" w14:textId="3B1409C1" w:rsidR="00B526DB" w:rsidRDefault="00B526DB" w:rsidP="00B526DB">
      <w:pPr>
        <w:pStyle w:val="ListParagraph"/>
        <w:numPr>
          <w:ilvl w:val="0"/>
          <w:numId w:val="21"/>
        </w:numPr>
      </w:pPr>
      <w:r>
        <w:t xml:space="preserve">Build a Platform to support people </w:t>
      </w:r>
    </w:p>
    <w:p w14:paraId="03181794" w14:textId="68B54955" w:rsidR="0012356A" w:rsidRDefault="00B526DB" w:rsidP="0012356A">
      <w:pPr>
        <w:pStyle w:val="ListParagraph"/>
        <w:numPr>
          <w:ilvl w:val="0"/>
          <w:numId w:val="21"/>
        </w:numPr>
      </w:pPr>
      <w:r>
        <w:t>Designed awareness campaigns and donation - based features</w:t>
      </w:r>
    </w:p>
    <w:p w14:paraId="3CD1DC4B" w14:textId="4197E53A" w:rsidR="00B526DB" w:rsidRDefault="00B526DB" w:rsidP="0012356A">
      <w:pPr>
        <w:pStyle w:val="ListParagraph"/>
        <w:numPr>
          <w:ilvl w:val="0"/>
          <w:numId w:val="21"/>
        </w:numPr>
      </w:pPr>
      <w:r>
        <w:t>Created user friendly interface and content</w:t>
      </w:r>
    </w:p>
    <w:p w14:paraId="7A41EA3B" w14:textId="77777777" w:rsidR="00B526DB" w:rsidRDefault="00B526DB" w:rsidP="00B526DB">
      <w:r w:rsidRPr="00B526DB">
        <w:rPr>
          <w:b/>
          <w:bCs/>
        </w:rPr>
        <w:t>C</w:t>
      </w:r>
      <w:r>
        <w:rPr>
          <w:b/>
          <w:bCs/>
        </w:rPr>
        <w:t xml:space="preserve">REATIVE DESIGNER </w:t>
      </w:r>
      <w:r w:rsidRPr="00B526DB">
        <w:t xml:space="preserve"> </w:t>
      </w:r>
    </w:p>
    <w:p w14:paraId="7A52F0F9" w14:textId="4342F1C5" w:rsidR="00B526DB" w:rsidRPr="00B526DB" w:rsidRDefault="00B526DB" w:rsidP="00B526DB">
      <w:r w:rsidRPr="00B526DB">
        <w:t xml:space="preserve">Marwah’s Atelier / Personal Work  </w:t>
      </w:r>
    </w:p>
    <w:p w14:paraId="5AF36E4D" w14:textId="77777777" w:rsidR="00B526DB" w:rsidRPr="00B526DB" w:rsidRDefault="00B526DB" w:rsidP="00B526DB">
      <w:r w:rsidRPr="00B526DB">
        <w:t xml:space="preserve">* Designed posters, catalogues, and branding creatives  </w:t>
      </w:r>
    </w:p>
    <w:p w14:paraId="47DB64E7" w14:textId="77777777" w:rsidR="00B526DB" w:rsidRPr="00B526DB" w:rsidRDefault="00B526DB" w:rsidP="00B526DB">
      <w:r w:rsidRPr="00B526DB">
        <w:t xml:space="preserve">* Worked on luxury-style visual concepts  </w:t>
      </w:r>
    </w:p>
    <w:p w14:paraId="46BABF18" w14:textId="77777777" w:rsidR="00B526DB" w:rsidRPr="00B526DB" w:rsidRDefault="00B526DB" w:rsidP="00B526DB">
      <w:r w:rsidRPr="00B526DB">
        <w:t xml:space="preserve">* Created aesthetic social media content  </w:t>
      </w:r>
    </w:p>
    <w:p w14:paraId="0541D902" w14:textId="77777777" w:rsidR="00B526DB" w:rsidRPr="00B526DB" w:rsidRDefault="00B526DB" w:rsidP="00B526DB"/>
    <w:p w14:paraId="76597F42" w14:textId="77777777" w:rsidR="00B526DB" w:rsidRDefault="00B526DB" w:rsidP="00B526DB">
      <w:pPr>
        <w:rPr>
          <w:b/>
          <w:bCs/>
        </w:rPr>
      </w:pPr>
      <w:r w:rsidRPr="00B526DB">
        <w:rPr>
          <w:b/>
          <w:bCs/>
        </w:rPr>
        <w:t>CONTRIBUTOR</w:t>
      </w:r>
      <w:r>
        <w:rPr>
          <w:b/>
          <w:bCs/>
        </w:rPr>
        <w:t xml:space="preserve"> </w:t>
      </w:r>
    </w:p>
    <w:p w14:paraId="4A2EDAAC" w14:textId="7E49F56E" w:rsidR="00B526DB" w:rsidRPr="00B526DB" w:rsidRDefault="00B526DB" w:rsidP="00B526DB">
      <w:r w:rsidRPr="00B526DB">
        <w:t xml:space="preserve">Marwah </w:t>
      </w:r>
      <w:proofErr w:type="spellStart"/>
      <w:r w:rsidRPr="00B526DB">
        <w:t>Structprodcon</w:t>
      </w:r>
      <w:proofErr w:type="spellEnd"/>
      <w:r w:rsidRPr="00B526DB">
        <w:t xml:space="preserve"> Pvt. Ltd.  </w:t>
      </w:r>
    </w:p>
    <w:p w14:paraId="0287D420" w14:textId="77777777" w:rsidR="00B526DB" w:rsidRPr="00B526DB" w:rsidRDefault="00B526DB" w:rsidP="00B526DB">
      <w:r w:rsidRPr="00B526DB">
        <w:t xml:space="preserve">* Assisted in brand strategy and product positioning  </w:t>
      </w:r>
    </w:p>
    <w:p w14:paraId="22881A31" w14:textId="2FE188B9" w:rsidR="00B526DB" w:rsidRDefault="00B526DB" w:rsidP="00B526DB">
      <w:r w:rsidRPr="00B526DB">
        <w:t>* Contributed to marketing and creative direction ideas</w:t>
      </w:r>
    </w:p>
    <w:p w14:paraId="67F2DCD4" w14:textId="77777777" w:rsidR="002275A0" w:rsidRDefault="002275A0" w:rsidP="00B526DB"/>
    <w:p w14:paraId="0299263B" w14:textId="31B30628" w:rsidR="00F41BEE" w:rsidRPr="002275A0" w:rsidRDefault="002275A0" w:rsidP="0012356A">
      <w:pPr>
        <w:rPr>
          <w:b/>
          <w:bCs/>
        </w:rPr>
      </w:pPr>
      <w:r w:rsidRPr="002275A0">
        <w:rPr>
          <w:b/>
          <w:bCs/>
        </w:rPr>
        <w:t>EDUCATION</w:t>
      </w:r>
    </w:p>
    <w:p w14:paraId="485C4521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453C6E7B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EA57C4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485A7B7" w14:textId="77777777" w:rsidR="00010B19" w:rsidRDefault="00010B19" w:rsidP="00010B19">
      <w:r>
        <w:t xml:space="preserve">BSc Artificial Intelligence  </w:t>
      </w:r>
    </w:p>
    <w:p w14:paraId="61491746" w14:textId="77777777" w:rsidR="00010B19" w:rsidRDefault="00010B19" w:rsidP="00010B19">
      <w:r>
        <w:t xml:space="preserve">2025 – Present  </w:t>
      </w:r>
    </w:p>
    <w:p w14:paraId="739F9037" w14:textId="6CC8BDE1" w:rsidR="00B526DB" w:rsidRDefault="00B526DB" w:rsidP="00010B19">
      <w:r>
        <w:t xml:space="preserve">First Year </w:t>
      </w:r>
    </w:p>
    <w:p w14:paraId="49B00230" w14:textId="77777777" w:rsidR="00B526DB" w:rsidRDefault="00B526DB" w:rsidP="00010B19"/>
    <w:p w14:paraId="18ACFDF9" w14:textId="5CD891ED" w:rsidR="002275A0" w:rsidRDefault="00010B19" w:rsidP="00010B19">
      <w:r>
        <w:t xml:space="preserve">Senior Secondary (Class 12) – Humanities with AI &amp; </w:t>
      </w:r>
      <w:r>
        <w:t>Economic</w:t>
      </w:r>
      <w:r w:rsidR="002275A0">
        <w:t>s</w:t>
      </w:r>
    </w:p>
    <w:p w14:paraId="15E48E66" w14:textId="3E27F9DD" w:rsidR="00003455" w:rsidRDefault="00010B19" w:rsidP="00010B19">
      <w:r>
        <w:lastRenderedPageBreak/>
        <w:t>Year of Completion: 2025</w:t>
      </w:r>
    </w:p>
    <w:p w14:paraId="7C37984C" w14:textId="5CB6FAFB" w:rsidR="00F41BEE" w:rsidRDefault="00B526DB" w:rsidP="00D52131">
      <w:pPr>
        <w:pStyle w:val="Heading1"/>
      </w:pPr>
      <w:r>
        <w:t xml:space="preserve">SKILLS AND ABILITIES </w:t>
      </w:r>
    </w:p>
    <w:p w14:paraId="7BDA931E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3A674245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E1CEBB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B4ADB51" w14:textId="55D012AF" w:rsidR="00F41BEE" w:rsidRPr="0012356A" w:rsidRDefault="00010B19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12356A">
        <w:rPr>
          <w:b/>
          <w:bCs/>
        </w:rPr>
        <w:t>TECHNICAL SKILLS</w:t>
      </w:r>
    </w:p>
    <w:p w14:paraId="312798EA" w14:textId="7195CD86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1. Basic Python programming</w:t>
      </w:r>
    </w:p>
    <w:p w14:paraId="51CC57D0" w14:textId="19C2E19C" w:rsidR="00F41BEE" w:rsidRDefault="00010B19" w:rsidP="00010B19">
      <w:pPr>
        <w:pStyle w:val="ListBullet"/>
        <w:numPr>
          <w:ilvl w:val="0"/>
          <w:numId w:val="0"/>
        </w:numPr>
        <w:ind w:left="288"/>
      </w:pPr>
      <w:r>
        <w:t xml:space="preserve">2.Web development fundamentals (HTML/CSS, Flask basics) </w:t>
      </w:r>
    </w:p>
    <w:p w14:paraId="2751B8E8" w14:textId="455C475A" w:rsidR="00F41BEE" w:rsidRDefault="00010B19" w:rsidP="00010B19">
      <w:pPr>
        <w:pStyle w:val="ListBullet"/>
        <w:numPr>
          <w:ilvl w:val="0"/>
          <w:numId w:val="0"/>
        </w:numPr>
        <w:ind w:left="288"/>
      </w:pPr>
      <w:r>
        <w:t>3.AI tools usage (ChatGPT, Gemini)</w:t>
      </w:r>
    </w:p>
    <w:p w14:paraId="061EC15D" w14:textId="66457D2A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4. APP development</w:t>
      </w:r>
    </w:p>
    <w:p w14:paraId="6F19268A" w14:textId="77777777" w:rsidR="00010B19" w:rsidRDefault="00010B19" w:rsidP="00010B19">
      <w:pPr>
        <w:pStyle w:val="ListBullet"/>
        <w:numPr>
          <w:ilvl w:val="0"/>
          <w:numId w:val="0"/>
        </w:numPr>
        <w:ind w:left="288"/>
      </w:pPr>
    </w:p>
    <w:p w14:paraId="19533F4F" w14:textId="77777777" w:rsidR="00010B19" w:rsidRDefault="00010B19" w:rsidP="00010B19">
      <w:pPr>
        <w:pStyle w:val="ListBullet"/>
        <w:numPr>
          <w:ilvl w:val="0"/>
          <w:numId w:val="0"/>
        </w:numPr>
        <w:ind w:left="288"/>
      </w:pPr>
    </w:p>
    <w:p w14:paraId="286063F8" w14:textId="2DA97174" w:rsidR="00010B19" w:rsidRPr="0012356A" w:rsidRDefault="00010B19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12356A">
        <w:rPr>
          <w:b/>
          <w:bCs/>
        </w:rPr>
        <w:t>CREATIVE SKILLS</w:t>
      </w:r>
    </w:p>
    <w:p w14:paraId="333B78CC" w14:textId="6417FC49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1.Fashion design and Styling concept</w:t>
      </w:r>
    </w:p>
    <w:p w14:paraId="4C7BE37F" w14:textId="247B3D8A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2.Photography</w:t>
      </w:r>
    </w:p>
    <w:p w14:paraId="101A0177" w14:textId="38CE80A5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3.Art and Craft</w:t>
      </w:r>
    </w:p>
    <w:p w14:paraId="17D8CD44" w14:textId="185810E1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4.Canva</w:t>
      </w:r>
    </w:p>
    <w:p w14:paraId="09FB8DB9" w14:textId="77777777" w:rsidR="00B526DB" w:rsidRDefault="00B526DB" w:rsidP="00010B19">
      <w:pPr>
        <w:pStyle w:val="ListBullet"/>
        <w:numPr>
          <w:ilvl w:val="0"/>
          <w:numId w:val="0"/>
        </w:numPr>
        <w:ind w:left="288"/>
      </w:pPr>
    </w:p>
    <w:p w14:paraId="71AF39A1" w14:textId="785971EE" w:rsidR="00010B19" w:rsidRPr="0012356A" w:rsidRDefault="00010B19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12356A">
        <w:rPr>
          <w:b/>
          <w:bCs/>
        </w:rPr>
        <w:t>SOFT SKILLS</w:t>
      </w:r>
    </w:p>
    <w:p w14:paraId="0C1576BB" w14:textId="369F0A3E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1.Communication and presentation</w:t>
      </w:r>
    </w:p>
    <w:p w14:paraId="7D4EC002" w14:textId="022E7EBB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2.Creativity and Innovation</w:t>
      </w:r>
    </w:p>
    <w:p w14:paraId="0FDC1136" w14:textId="183CE82A" w:rsidR="00010B19" w:rsidRDefault="00010B19" w:rsidP="00010B19">
      <w:pPr>
        <w:pStyle w:val="ListBullet"/>
        <w:numPr>
          <w:ilvl w:val="0"/>
          <w:numId w:val="0"/>
        </w:numPr>
        <w:ind w:left="288"/>
      </w:pPr>
      <w:r>
        <w:t>3.Problem-solving mindset</w:t>
      </w:r>
    </w:p>
    <w:p w14:paraId="1DF8BE49" w14:textId="6AA8C4F8" w:rsidR="00B526DB" w:rsidRDefault="00010B19" w:rsidP="00B526DB">
      <w:pPr>
        <w:pStyle w:val="ListBullet"/>
        <w:numPr>
          <w:ilvl w:val="0"/>
          <w:numId w:val="0"/>
        </w:numPr>
        <w:ind w:left="288"/>
      </w:pPr>
      <w:r>
        <w:t>4.Time management and organization</w:t>
      </w:r>
    </w:p>
    <w:p w14:paraId="7D0931B9" w14:textId="77777777" w:rsidR="00B526DB" w:rsidRDefault="00B526DB" w:rsidP="00B526DB">
      <w:pPr>
        <w:pStyle w:val="ListBullet"/>
        <w:numPr>
          <w:ilvl w:val="0"/>
          <w:numId w:val="0"/>
        </w:numPr>
        <w:ind w:left="288"/>
      </w:pPr>
    </w:p>
    <w:p w14:paraId="3C12B6DA" w14:textId="6C7B92AB" w:rsidR="00010B19" w:rsidRPr="0012356A" w:rsidRDefault="00010B19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12356A">
        <w:rPr>
          <w:b/>
          <w:bCs/>
        </w:rPr>
        <w:t xml:space="preserve">BUSINESS </w:t>
      </w:r>
      <w:r w:rsidR="0012356A" w:rsidRPr="0012356A">
        <w:rPr>
          <w:b/>
          <w:bCs/>
        </w:rPr>
        <w:t>AND DIGITAL SKILLS</w:t>
      </w:r>
    </w:p>
    <w:p w14:paraId="04DFDB75" w14:textId="652D2B1C" w:rsidR="0012356A" w:rsidRDefault="0012356A" w:rsidP="00010B19">
      <w:pPr>
        <w:pStyle w:val="ListBullet"/>
        <w:numPr>
          <w:ilvl w:val="0"/>
          <w:numId w:val="0"/>
        </w:numPr>
        <w:ind w:left="288"/>
      </w:pPr>
      <w:r>
        <w:t>1.Social media content creation</w:t>
      </w:r>
    </w:p>
    <w:p w14:paraId="58084F12" w14:textId="45D515B0" w:rsidR="0012356A" w:rsidRDefault="0012356A" w:rsidP="00010B19">
      <w:pPr>
        <w:pStyle w:val="ListBullet"/>
        <w:numPr>
          <w:ilvl w:val="0"/>
          <w:numId w:val="0"/>
        </w:numPr>
        <w:ind w:left="288"/>
      </w:pPr>
      <w:r>
        <w:t>2.Basic marketing and brand strategy</w:t>
      </w:r>
    </w:p>
    <w:p w14:paraId="1933670A" w14:textId="265D3C25" w:rsidR="0012356A" w:rsidRDefault="0012356A" w:rsidP="00010B19">
      <w:pPr>
        <w:pStyle w:val="ListBullet"/>
        <w:numPr>
          <w:ilvl w:val="0"/>
          <w:numId w:val="0"/>
        </w:numPr>
        <w:ind w:left="288"/>
      </w:pPr>
      <w:r>
        <w:t>3.E-commerce concept understanding</w:t>
      </w:r>
    </w:p>
    <w:p w14:paraId="62C61A07" w14:textId="2169F562" w:rsidR="0012356A" w:rsidRDefault="0012356A" w:rsidP="00010B19">
      <w:pPr>
        <w:pStyle w:val="ListBullet"/>
        <w:numPr>
          <w:ilvl w:val="0"/>
          <w:numId w:val="0"/>
        </w:numPr>
        <w:ind w:left="288"/>
      </w:pPr>
      <w:r>
        <w:t>4.Project planning and execution</w:t>
      </w:r>
    </w:p>
    <w:p w14:paraId="052F56CE" w14:textId="429AA693" w:rsidR="00F41BEE" w:rsidRPr="00B526DB" w:rsidRDefault="00F41BEE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</w:p>
    <w:p w14:paraId="65385DC3" w14:textId="0C4D8262" w:rsidR="00B526DB" w:rsidRDefault="00B526DB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B526DB">
        <w:rPr>
          <w:b/>
          <w:bCs/>
        </w:rPr>
        <w:t>CERTIFICATIONS</w:t>
      </w:r>
    </w:p>
    <w:p w14:paraId="639584EE" w14:textId="6039DFA2" w:rsidR="00B526DB" w:rsidRDefault="00B526DB" w:rsidP="00010B19">
      <w:pPr>
        <w:pStyle w:val="ListBullet"/>
        <w:numPr>
          <w:ilvl w:val="0"/>
          <w:numId w:val="0"/>
        </w:numPr>
        <w:ind w:left="288"/>
      </w:pPr>
      <w:r>
        <w:rPr>
          <w:b/>
          <w:bCs/>
        </w:rPr>
        <w:t xml:space="preserve">AWS SKILL BUILDER – </w:t>
      </w:r>
      <w:r w:rsidRPr="00B526DB">
        <w:t>Introduction to AWS Identity and Access Management (IAM)</w:t>
      </w:r>
    </w:p>
    <w:p w14:paraId="26D53CAB" w14:textId="7E247030" w:rsidR="00B526DB" w:rsidRDefault="00B526DB" w:rsidP="00010B19">
      <w:pPr>
        <w:pStyle w:val="ListBullet"/>
        <w:numPr>
          <w:ilvl w:val="0"/>
          <w:numId w:val="0"/>
        </w:numPr>
        <w:ind w:left="288"/>
      </w:pPr>
      <w:r>
        <w:rPr>
          <w:b/>
          <w:bCs/>
        </w:rPr>
        <w:t>AWS SKILL BUILDER –</w:t>
      </w:r>
      <w:r>
        <w:t xml:space="preserve"> Introduction to Amazon Simple Storage Service</w:t>
      </w:r>
    </w:p>
    <w:p w14:paraId="1A693E50" w14:textId="77777777" w:rsidR="00B526DB" w:rsidRPr="00B526DB" w:rsidRDefault="00B526DB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</w:p>
    <w:p w14:paraId="4FC6509D" w14:textId="1C9F1704" w:rsidR="00B526DB" w:rsidRDefault="00B526DB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 w:rsidRPr="00B526DB">
        <w:rPr>
          <w:b/>
          <w:bCs/>
        </w:rPr>
        <w:t xml:space="preserve">ADDITIONAL </w:t>
      </w:r>
    </w:p>
    <w:p w14:paraId="7F6D58E7" w14:textId="38BD6229" w:rsidR="00B526DB" w:rsidRDefault="00B526DB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>
        <w:rPr>
          <w:b/>
          <w:bCs/>
        </w:rPr>
        <w:t xml:space="preserve">Language: </w:t>
      </w:r>
      <w:r w:rsidRPr="00B526DB">
        <w:t>English, Hindi, Punjabi</w:t>
      </w:r>
      <w:r>
        <w:rPr>
          <w:b/>
          <w:bCs/>
        </w:rPr>
        <w:t xml:space="preserve"> </w:t>
      </w:r>
    </w:p>
    <w:p w14:paraId="5DB82992" w14:textId="6A0E61D0" w:rsidR="00B526DB" w:rsidRPr="00B526DB" w:rsidRDefault="00B526DB" w:rsidP="00010B19">
      <w:pPr>
        <w:pStyle w:val="ListBullet"/>
        <w:numPr>
          <w:ilvl w:val="0"/>
          <w:numId w:val="0"/>
        </w:numPr>
        <w:ind w:left="288"/>
        <w:rPr>
          <w:b/>
          <w:bCs/>
        </w:rPr>
      </w:pPr>
      <w:r>
        <w:rPr>
          <w:b/>
          <w:bCs/>
        </w:rPr>
        <w:t xml:space="preserve">Interests: </w:t>
      </w:r>
      <w:r w:rsidRPr="00B526DB">
        <w:t>Fashion, AI, Photography, Design</w:t>
      </w:r>
    </w:p>
    <w:sectPr w:rsidR="00B526DB" w:rsidRPr="00B526DB" w:rsidSect="00ED59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07" w:right="1512" w:bottom="720" w:left="1368" w:header="576" w:footer="28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11379" w14:textId="77777777" w:rsidR="001078A9" w:rsidRDefault="001078A9">
      <w:pPr>
        <w:spacing w:after="0"/>
      </w:pPr>
      <w:r>
        <w:separator/>
      </w:r>
    </w:p>
  </w:endnote>
  <w:endnote w:type="continuationSeparator" w:id="0">
    <w:p w14:paraId="1FBE46C8" w14:textId="77777777" w:rsidR="001078A9" w:rsidRDefault="001078A9">
      <w:pPr>
        <w:spacing w:after="0"/>
      </w:pPr>
      <w:r>
        <w:continuationSeparator/>
      </w:r>
    </w:p>
  </w:endnote>
  <w:endnote w:type="continuationNotice" w:id="1">
    <w:p w14:paraId="6F69B94E" w14:textId="77777777" w:rsidR="001078A9" w:rsidRDefault="001078A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DB8BE" w14:textId="77777777" w:rsidR="00ED598E" w:rsidRDefault="00ED5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CA44" w14:textId="77777777" w:rsidR="00ED598E" w:rsidRDefault="00ED59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23715" w14:textId="77777777" w:rsidR="00ED598E" w:rsidRDefault="00ED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CA423" w14:textId="77777777" w:rsidR="001078A9" w:rsidRDefault="001078A9">
      <w:pPr>
        <w:spacing w:after="0"/>
      </w:pPr>
      <w:r>
        <w:separator/>
      </w:r>
    </w:p>
  </w:footnote>
  <w:footnote w:type="continuationSeparator" w:id="0">
    <w:p w14:paraId="6F1D4243" w14:textId="77777777" w:rsidR="001078A9" w:rsidRDefault="001078A9">
      <w:pPr>
        <w:spacing w:after="0"/>
      </w:pPr>
      <w:r>
        <w:continuationSeparator/>
      </w:r>
    </w:p>
  </w:footnote>
  <w:footnote w:type="continuationNotice" w:id="1">
    <w:p w14:paraId="701743A0" w14:textId="77777777" w:rsidR="001078A9" w:rsidRDefault="001078A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4221" w14:textId="77777777" w:rsidR="00ED598E" w:rsidRDefault="00ED5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27B1" w14:textId="77777777" w:rsidR="00ED598E" w:rsidRDefault="00ED5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FD3E0" w14:textId="77777777" w:rsidR="00ED598E" w:rsidRDefault="00ED59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6A02A9"/>
    <w:multiLevelType w:val="hybridMultilevel"/>
    <w:tmpl w:val="C7F49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04576"/>
    <w:multiLevelType w:val="hybridMultilevel"/>
    <w:tmpl w:val="0B8079C6"/>
    <w:lvl w:ilvl="0" w:tplc="0C44100C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8" w:hanging="360"/>
      </w:pPr>
    </w:lvl>
    <w:lvl w:ilvl="2" w:tplc="0809001B" w:tentative="1">
      <w:start w:val="1"/>
      <w:numFmt w:val="lowerRoman"/>
      <w:lvlText w:val="%3."/>
      <w:lvlJc w:val="right"/>
      <w:pPr>
        <w:ind w:left="2088" w:hanging="180"/>
      </w:pPr>
    </w:lvl>
    <w:lvl w:ilvl="3" w:tplc="0809000F" w:tentative="1">
      <w:start w:val="1"/>
      <w:numFmt w:val="decimal"/>
      <w:lvlText w:val="%4."/>
      <w:lvlJc w:val="left"/>
      <w:pPr>
        <w:ind w:left="2808" w:hanging="360"/>
      </w:pPr>
    </w:lvl>
    <w:lvl w:ilvl="4" w:tplc="08090019" w:tentative="1">
      <w:start w:val="1"/>
      <w:numFmt w:val="lowerLetter"/>
      <w:lvlText w:val="%5."/>
      <w:lvlJc w:val="left"/>
      <w:pPr>
        <w:ind w:left="3528" w:hanging="360"/>
      </w:pPr>
    </w:lvl>
    <w:lvl w:ilvl="5" w:tplc="0809001B" w:tentative="1">
      <w:start w:val="1"/>
      <w:numFmt w:val="lowerRoman"/>
      <w:lvlText w:val="%6."/>
      <w:lvlJc w:val="right"/>
      <w:pPr>
        <w:ind w:left="4248" w:hanging="180"/>
      </w:pPr>
    </w:lvl>
    <w:lvl w:ilvl="6" w:tplc="0809000F" w:tentative="1">
      <w:start w:val="1"/>
      <w:numFmt w:val="decimal"/>
      <w:lvlText w:val="%7."/>
      <w:lvlJc w:val="left"/>
      <w:pPr>
        <w:ind w:left="4968" w:hanging="360"/>
      </w:pPr>
    </w:lvl>
    <w:lvl w:ilvl="7" w:tplc="08090019" w:tentative="1">
      <w:start w:val="1"/>
      <w:numFmt w:val="lowerLetter"/>
      <w:lvlText w:val="%8."/>
      <w:lvlJc w:val="left"/>
      <w:pPr>
        <w:ind w:left="5688" w:hanging="360"/>
      </w:pPr>
    </w:lvl>
    <w:lvl w:ilvl="8" w:tplc="0809001B" w:tentative="1">
      <w:start w:val="1"/>
      <w:numFmt w:val="lowerRoman"/>
      <w:lvlText w:val="%9."/>
      <w:lvlJc w:val="right"/>
      <w:pPr>
        <w:ind w:left="6408" w:hanging="180"/>
      </w:p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796757294">
    <w:abstractNumId w:val="11"/>
  </w:num>
  <w:num w:numId="20" w16cid:durableId="1085345575">
    <w:abstractNumId w:val="13"/>
  </w:num>
  <w:num w:numId="21" w16cid:durableId="9602610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19"/>
    <w:rsid w:val="00003455"/>
    <w:rsid w:val="00010B19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355D"/>
    <w:rsid w:val="001046AC"/>
    <w:rsid w:val="001078A9"/>
    <w:rsid w:val="0011008C"/>
    <w:rsid w:val="00111371"/>
    <w:rsid w:val="001172E5"/>
    <w:rsid w:val="0012356A"/>
    <w:rsid w:val="001274B5"/>
    <w:rsid w:val="00140528"/>
    <w:rsid w:val="001433E3"/>
    <w:rsid w:val="0016014D"/>
    <w:rsid w:val="001608CC"/>
    <w:rsid w:val="0018191F"/>
    <w:rsid w:val="00181FE7"/>
    <w:rsid w:val="00186230"/>
    <w:rsid w:val="001A2F5F"/>
    <w:rsid w:val="001D4B58"/>
    <w:rsid w:val="00200572"/>
    <w:rsid w:val="002275A0"/>
    <w:rsid w:val="00262033"/>
    <w:rsid w:val="00271453"/>
    <w:rsid w:val="00276E4F"/>
    <w:rsid w:val="00295104"/>
    <w:rsid w:val="002C0DDD"/>
    <w:rsid w:val="002D59A2"/>
    <w:rsid w:val="00302F19"/>
    <w:rsid w:val="00304507"/>
    <w:rsid w:val="003108DB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20DE9"/>
    <w:rsid w:val="00433CD1"/>
    <w:rsid w:val="00445933"/>
    <w:rsid w:val="004476A1"/>
    <w:rsid w:val="004476B0"/>
    <w:rsid w:val="004A4BFA"/>
    <w:rsid w:val="004D433E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526DB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1047"/>
    <w:rsid w:val="00E726F0"/>
    <w:rsid w:val="00EA2B92"/>
    <w:rsid w:val="00EC12CE"/>
    <w:rsid w:val="00ED598E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98F8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Local\Microsoft\Office\16.0\DTS\en-GB%7b0CA2A26A-F758-4BCA-B522-287258585728%7d\%7b20A3776A-3975-4EC8-ACFC-F05EAEC55FB3%7dTFa6ce606f-4d1b-45e4-9923-de33195f45da1e80e27c_win32-4dbc703512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CB64247BD342319A6425CEC9C26A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4507B-C2A0-4FE6-81EC-C195135CEDAE}"/>
      </w:docPartPr>
      <w:docPartBody>
        <w:p w:rsidR="00000000" w:rsidRDefault="00000000">
          <w:pPr>
            <w:pStyle w:val="57CB64247BD342319A6425CEC9C26A2F"/>
          </w:pPr>
          <w:r>
            <w:t>Objective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04"/>
    <w:rsid w:val="001A2F5F"/>
    <w:rsid w:val="00C6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0CA7AC4BFF414DBE37873B1EA0F286">
    <w:name w:val="830CA7AC4BFF414DBE37873B1EA0F286"/>
  </w:style>
  <w:style w:type="paragraph" w:customStyle="1" w:styleId="65DE1E24F4454A7CA9C3A05B355395CB">
    <w:name w:val="65DE1E24F4454A7CA9C3A05B355395CB"/>
  </w:style>
  <w:style w:type="paragraph" w:customStyle="1" w:styleId="E1DD582C770042D39BFBA11FE23C01C2">
    <w:name w:val="E1DD582C770042D39BFBA11FE23C01C2"/>
  </w:style>
  <w:style w:type="paragraph" w:customStyle="1" w:styleId="3C5E86AF6C794CFDB8B4B9362BD93157">
    <w:name w:val="3C5E86AF6C794CFDB8B4B9362BD93157"/>
  </w:style>
  <w:style w:type="paragraph" w:customStyle="1" w:styleId="0B8A9070393B404899481AFCB5C2BE0A">
    <w:name w:val="0B8A9070393B404899481AFCB5C2BE0A"/>
  </w:style>
  <w:style w:type="paragraph" w:customStyle="1" w:styleId="57CB64247BD342319A6425CEC9C26A2F">
    <w:name w:val="57CB64247BD342319A6425CEC9C26A2F"/>
  </w:style>
  <w:style w:type="paragraph" w:customStyle="1" w:styleId="0AF232CA582E4510BC3BA25C8B8DA8B1">
    <w:name w:val="0AF232CA582E4510BC3BA25C8B8DA8B1"/>
  </w:style>
  <w:style w:type="paragraph" w:customStyle="1" w:styleId="B6723ABD0C7947CABE1029452266BA03">
    <w:name w:val="B6723ABD0C7947CABE1029452266BA03"/>
  </w:style>
  <w:style w:type="paragraph" w:customStyle="1" w:styleId="55E715CB98CF4DED884E056A21694BB2">
    <w:name w:val="55E715CB98CF4DED884E056A21694BB2"/>
  </w:style>
  <w:style w:type="paragraph" w:customStyle="1" w:styleId="3709CBC3F09D48929E406B36B6201BE4">
    <w:name w:val="3709CBC3F09D48929E406B36B6201BE4"/>
  </w:style>
  <w:style w:type="paragraph" w:customStyle="1" w:styleId="27843F0F4AAD47F981DE69F3169F45C3">
    <w:name w:val="27843F0F4AAD47F981DE69F3169F45C3"/>
  </w:style>
  <w:style w:type="paragraph" w:customStyle="1" w:styleId="C67B2B6BE80B4FF3B066D954E824DC48">
    <w:name w:val="C67B2B6BE80B4FF3B066D954E824DC48"/>
  </w:style>
  <w:style w:type="paragraph" w:customStyle="1" w:styleId="6048982142D640D89CC65CB786DA956C">
    <w:name w:val="6048982142D640D89CC65CB786DA956C"/>
  </w:style>
  <w:style w:type="paragraph" w:customStyle="1" w:styleId="A2D893D21D904CBA925C665AFCF3E1BA">
    <w:name w:val="A2D893D21D904CBA925C665AFCF3E1BA"/>
  </w:style>
  <w:style w:type="paragraph" w:customStyle="1" w:styleId="2B4658CEDCC84324A48C458DF4FF7A12">
    <w:name w:val="2B4658CEDCC84324A48C458DF4FF7A12"/>
  </w:style>
  <w:style w:type="paragraph" w:customStyle="1" w:styleId="9FD97754DC45480682679423097384BB">
    <w:name w:val="9FD97754DC45480682679423097384BB"/>
  </w:style>
  <w:style w:type="paragraph" w:customStyle="1" w:styleId="DC02F367AC314650B7BC01ED01ED15F0">
    <w:name w:val="DC02F367AC314650B7BC01ED01ED15F0"/>
  </w:style>
  <w:style w:type="paragraph" w:customStyle="1" w:styleId="DC4FE7ACD65F4AE488202CE93DF99473">
    <w:name w:val="DC4FE7ACD65F4AE488202CE93DF99473"/>
  </w:style>
  <w:style w:type="paragraph" w:customStyle="1" w:styleId="57FCC5D502EC4A15AE2F2E7598EB64A1">
    <w:name w:val="57FCC5D502EC4A15AE2F2E7598EB64A1"/>
  </w:style>
  <w:style w:type="paragraph" w:customStyle="1" w:styleId="2121624C1ADA433AAA799171967DE045">
    <w:name w:val="2121624C1ADA433AAA799171967DE045"/>
  </w:style>
  <w:style w:type="paragraph" w:customStyle="1" w:styleId="9CA351E760DB4F53970CD79EA983731D">
    <w:name w:val="9CA351E760DB4F53970CD79EA983731D"/>
  </w:style>
  <w:style w:type="paragraph" w:customStyle="1" w:styleId="F7E0FD81B5D34E50985AFD345B45D653">
    <w:name w:val="F7E0FD81B5D34E50985AFD345B45D653"/>
  </w:style>
  <w:style w:type="paragraph" w:customStyle="1" w:styleId="6013C1C6CDF9488598A40296549DD8C0">
    <w:name w:val="6013C1C6CDF9488598A40296549DD8C0"/>
  </w:style>
  <w:style w:type="paragraph" w:customStyle="1" w:styleId="CD56D72E07C446AC9048080C49BFF675">
    <w:name w:val="CD56D72E07C446AC9048080C49BFF675"/>
  </w:style>
  <w:style w:type="paragraph" w:customStyle="1" w:styleId="1D17C4D2D22041458E943CF7F83D3734">
    <w:name w:val="1D17C4D2D22041458E943CF7F83D3734"/>
  </w:style>
  <w:style w:type="paragraph" w:customStyle="1" w:styleId="B1BA212CD48E4A9B9DDC15D2B534F3E4">
    <w:name w:val="B1BA212CD48E4A9B9DDC15D2B534F3E4"/>
  </w:style>
  <w:style w:type="paragraph" w:customStyle="1" w:styleId="74764141FF6C4662B331ED79E4CE5C55">
    <w:name w:val="74764141FF6C4662B331ED79E4CE5C55"/>
  </w:style>
  <w:style w:type="paragraph" w:customStyle="1" w:styleId="AC68204BB0F24D7EA334536AC8723B59">
    <w:name w:val="AC68204BB0F24D7EA334536AC8723B59"/>
  </w:style>
  <w:style w:type="paragraph" w:customStyle="1" w:styleId="8A33B6CBF451461B9248847CA5388B72">
    <w:name w:val="8A33B6CBF451461B9248847CA5388B72"/>
  </w:style>
  <w:style w:type="paragraph" w:customStyle="1" w:styleId="EC9E949C8C834A2F8D6F9429C31A8FAD">
    <w:name w:val="EC9E949C8C834A2F8D6F9429C31A8FAD"/>
  </w:style>
  <w:style w:type="paragraph" w:customStyle="1" w:styleId="F0F1D7C79A4E402E88C807B314D77569">
    <w:name w:val="F0F1D7C79A4E402E88C807B314D77569"/>
  </w:style>
  <w:style w:type="paragraph" w:customStyle="1" w:styleId="07EE9385D8FB4D87A084E28871AC724C">
    <w:name w:val="07EE9385D8FB4D87A084E28871AC724C"/>
  </w:style>
  <w:style w:type="paragraph" w:customStyle="1" w:styleId="3920A7B3084E41D7AE4C172F9CBE9134">
    <w:name w:val="3920A7B3084E41D7AE4C172F9CBE9134"/>
  </w:style>
  <w:style w:type="paragraph" w:customStyle="1" w:styleId="F5E913F2D70E43A1A0FCE11A6610A92E">
    <w:name w:val="F5E913F2D70E43A1A0FCE11A6610A9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{20A3776A-3975-4EC8-ACFC-F05EAEC55FB3}TFa6ce606f-4d1b-45e4-9923-de33195f45da1e80e27c_win32-4dbc70351281.dotx</Template>
  <TotalTime>0</TotalTime>
  <Pages>2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2026-04-11T14:29:00Z</dcterms:created>
  <dcterms:modified xsi:type="dcterms:W3CDTF">2026-04-11T15:02:00Z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